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mallCaps/>
        </w:rPr>
        <w:id w:val="486957396"/>
        <w:docPartObj>
          <w:docPartGallery w:val="Cover Pages"/>
          <w:docPartUnique/>
        </w:docPartObj>
      </w:sdtPr>
      <w:sdtContent>
        <w:p w:rsidR="00896839" w:rsidRDefault="00C27D9E">
          <w:pPr>
            <w:spacing w:after="200"/>
            <w:rPr>
              <w:smallCaps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drawing>
              <wp:anchor distT="0" distB="0" distL="114300" distR="114300" simplePos="0" relativeHeight="251666944" behindDoc="1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-519430</wp:posOffset>
                </wp:positionV>
                <wp:extent cx="2095500" cy="838200"/>
                <wp:effectExtent l="19050" t="0" r="0" b="0"/>
                <wp:wrapNone/>
                <wp:docPr id="1" name="Imagen 1" descr="http://3.bp.blogspot.com/_0zYsM7hhK8o/SLRNJwzNSEI/AAAAAAAAADQ/n5gTuwBfFSQ/S1600-R/usil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3.bp.blogspot.com/_0zYsM7hhK8o/SLRNJwzNSEI/AAAAAAAAADQ/n5gTuwBfFSQ/S1600-R/usil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grayscl/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5500" cy="838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8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819BE" w:rsidRPr="00A819BE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oundrect id="_x0000_s1068" style="position:absolute;margin-left:0;margin-top:0;width:506.8pt;height:670.45pt;z-index:251665920;mso-width-percent:920;mso-height-percent:940;mso-position-horizontal:center;mso-position-horizontal-relative:page;mso-position-vertical:center;mso-position-vertical-relative:page;mso-width-percent:920;mso-height-percent:940" arcsize="2269f" o:allowincell="f" filled="f" fillcolor="black" strokecolor="black [3213]">
                <v:fill color2="#272727" type="pattern"/>
                <w10:wrap anchorx="page" anchory="page"/>
              </v:roundrect>
            </w:pict>
          </w:r>
          <w:r w:rsidR="00A819BE" w:rsidRPr="00A819BE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7" style="position:absolute;margin-left:0;margin-top:289.85pt;width:575.15pt;height:755.15pt;z-index:251664896;mso-width-percent:917;mso-height-percent:1000;mso-top-percent:250;mso-position-horizontal:center;mso-position-horizontal-relative:page;mso-position-vertical-relative:page;mso-width-percent:917;mso-height-percent:1000;mso-top-percent:250;mso-height-relative:margin" o:allowincell="f" filled="f" stroked="f">
                <v:textbox style="mso-next-textbox:#_x0000_s1067;mso-fit-shape-to-text:t" inset="0,0,0,0">
                  <w:txbxContent>
                    <w:tbl>
                      <w:tblPr>
                        <w:tblStyle w:val="Tablaconcuadrcula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/>
                      </w:tblPr>
                      <w:tblGrid>
                        <w:gridCol w:w="10934"/>
                      </w:tblGrid>
                      <w:tr w:rsidR="004B7253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9F0397" w:rsidRDefault="009F0397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4B7253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9F0397" w:rsidRDefault="00A819BE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2538D891393E4788B7C94CCB1F85E95D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="00896839" w:rsidRPr="0089683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Construcción de Páginas Web</w:t>
                                </w:r>
                              </w:sdtContent>
                            </w:sdt>
                          </w:p>
                        </w:tc>
                      </w:tr>
                      <w:tr w:rsidR="004B7253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9F0397" w:rsidRDefault="009F0397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4B7253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9F0397" w:rsidRDefault="00A819BE" w:rsidP="00896839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E854411958C84B04813870428B83BBDC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“Saleni Medical”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9F0397" w:rsidRDefault="009F0397"/>
                  </w:txbxContent>
                </v:textbox>
                <w10:wrap anchorx="page" anchory="page"/>
              </v:rect>
            </w:pict>
          </w:r>
          <w:r w:rsidR="00A819BE" w:rsidRPr="00A819BE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6" style="position:absolute;margin-left:0;margin-top:1065pt;width:482.5pt;height:50.7pt;z-index:251663872;mso-width-percent:1000;mso-height-percent:1000;mso-top-percent:800;mso-position-horizontal:center;mso-position-horizontal-relative:margin;mso-position-vertical-relative:margin;mso-width-percent:1000;mso-height-percent:1000;mso-top-percent:800;mso-width-relative:margin;mso-height-relative:margin;v-text-anchor:bottom" o:allowincell="f" filled="f" stroked="f" strokeweight=".25pt">
                <v:textbox style="mso-next-textbox:#_x0000_s1066;mso-fit-shape-to-text:t" inset=",18pt,,18pt">
                  <w:txbxContent>
                    <w:p w:rsidR="009F0397" w:rsidRDefault="00A819BE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placeholder>
                            <w:docPart w:val="9A1AF7E354F246F7861A727FFD48236A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r w:rsidR="00896839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>USILSOFT</w:t>
                          </w:r>
                        </w:sdtContent>
                      </w:sdt>
                    </w:p>
                    <w:p w:rsidR="00896839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896839" w:rsidRPr="00896839" w:rsidRDefault="00896839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896839">
                        <w:rPr>
                          <w:sz w:val="28"/>
                          <w:szCs w:val="28"/>
                        </w:rPr>
                        <w:t>Integrantes:</w:t>
                      </w:r>
                    </w:p>
                    <w:p w:rsidR="00896839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  <w:r w:rsidRPr="00896839">
                        <w:t>De Los Rios Tello, Juan Carlos</w:t>
                      </w:r>
                    </w:p>
                    <w:p w:rsidR="00896839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  <w:r w:rsidRPr="00896839">
                        <w:t>Gutarra Reque, Araceli</w:t>
                      </w:r>
                    </w:p>
                    <w:p w:rsidR="00896839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  <w:r w:rsidRPr="00896839">
                        <w:t>Guerra Cervantes, Fiorella</w:t>
                      </w:r>
                    </w:p>
                    <w:p w:rsidR="009F0397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  <w:r w:rsidRPr="00896839">
                        <w:t>Manchego, Reyna Erik</w:t>
                      </w:r>
                    </w:p>
                    <w:p w:rsidR="00896839" w:rsidRDefault="00896839"/>
                  </w:txbxContent>
                </v:textbox>
                <w10:wrap anchorx="margin" anchory="margin"/>
              </v:rect>
            </w:pict>
          </w:r>
          <w:r w:rsidR="0062203B">
            <w:rPr>
              <w:smallCaps/>
            </w:rPr>
            <w:br w:type="page"/>
          </w:r>
        </w:p>
        <w:p w:rsidR="009F0397" w:rsidRDefault="00A819BE">
          <w:pPr>
            <w:spacing w:after="200"/>
            <w:rPr>
              <w:b/>
            </w:rPr>
          </w:pPr>
        </w:p>
      </w:sdtContent>
    </w:sdt>
    <w:p w:rsidR="009F0397" w:rsidRDefault="00A819BE">
      <w:pPr>
        <w:pStyle w:val="Ttulo"/>
        <w:rPr>
          <w:smallCaps w:val="0"/>
        </w:rPr>
      </w:pPr>
      <w:sdt>
        <w:sdtPr>
          <w:rPr>
            <w:smallCaps w:val="0"/>
          </w:rPr>
          <w:alias w:val="Título"/>
          <w:tag w:val="Título"/>
          <w:id w:val="11808329"/>
          <w:placeholder>
            <w:docPart w:val="8BC9D411753E44FD8B6BCC00EB9A15B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896839">
            <w:rPr>
              <w:smallCaps w:val="0"/>
              <w:lang w:val="es-PE"/>
            </w:rPr>
            <w:t>Construcción de Páginas Web</w:t>
          </w:r>
        </w:sdtContent>
      </w:sdt>
    </w:p>
    <w:p w:rsidR="009F0397" w:rsidRDefault="00A819BE">
      <w:pPr>
        <w:pStyle w:val="Subttulo"/>
      </w:pPr>
      <w:sdt>
        <w:sdtPr>
          <w:alias w:val="Subtítulo"/>
          <w:tag w:val="Subtítulo"/>
          <w:id w:val="11808339"/>
          <w:placeholder>
            <w:docPart w:val="D98ECAC6917B4349A95809CAD527F7E3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896839">
            <w:rPr>
              <w:lang w:val="es-PE"/>
            </w:rPr>
            <w:t>“Saleni Medical”</w:t>
          </w:r>
        </w:sdtContent>
      </w:sdt>
    </w:p>
    <w:p w:rsidR="009F0397" w:rsidRDefault="003A6B52" w:rsidP="00723E10">
      <w:pPr>
        <w:pStyle w:val="Ttulo1"/>
        <w:numPr>
          <w:ilvl w:val="0"/>
          <w:numId w:val="19"/>
        </w:numPr>
      </w:pPr>
      <w:r>
        <w:t>Objetivos:</w:t>
      </w:r>
    </w:p>
    <w:p w:rsidR="003A6B52" w:rsidRPr="003A6B52" w:rsidRDefault="003A6B52" w:rsidP="003A6B52"/>
    <w:p w:rsidR="003A6B52" w:rsidRPr="008E4157" w:rsidRDefault="003A6B52" w:rsidP="003A6B52">
      <w:pPr>
        <w:pStyle w:val="Prrafodelista"/>
        <w:rPr>
          <w:sz w:val="24"/>
          <w:szCs w:val="24"/>
        </w:rPr>
      </w:pPr>
      <w:r w:rsidRPr="008E4157">
        <w:rPr>
          <w:sz w:val="24"/>
          <w:szCs w:val="24"/>
        </w:rPr>
        <w:t xml:space="preserve">El objetivo de este proyecto es la creación de una página web amigable, donde el usuario pueda informarse acerca de la empresa y de sus producto, esta se creara usando los  estándares de la </w:t>
      </w:r>
      <w:r w:rsidRPr="008E4157">
        <w:rPr>
          <w:rStyle w:val="Referenciasutil"/>
          <w:sz w:val="24"/>
          <w:szCs w:val="24"/>
        </w:rPr>
        <w:t>W3C</w:t>
      </w:r>
      <w:r w:rsidRPr="008E4157">
        <w:rPr>
          <w:sz w:val="24"/>
          <w:szCs w:val="24"/>
        </w:rPr>
        <w:t xml:space="preserve"> para que permitan una buena visualización en los navegadores,  se hará uso de etiquetas </w:t>
      </w:r>
      <w:r w:rsidRPr="008E4157">
        <w:rPr>
          <w:rStyle w:val="Referenciasutil"/>
          <w:sz w:val="24"/>
          <w:szCs w:val="24"/>
        </w:rPr>
        <w:t>HTML</w:t>
      </w:r>
      <w:r w:rsidRPr="008E4157">
        <w:rPr>
          <w:sz w:val="24"/>
          <w:szCs w:val="24"/>
        </w:rPr>
        <w:t xml:space="preserve">, hojas de estilo </w:t>
      </w:r>
      <w:r w:rsidRPr="008E4157">
        <w:rPr>
          <w:rStyle w:val="Referenciasutil"/>
          <w:sz w:val="24"/>
          <w:szCs w:val="24"/>
        </w:rPr>
        <w:t>CSS</w:t>
      </w:r>
      <w:r w:rsidRPr="008E4157">
        <w:rPr>
          <w:sz w:val="24"/>
          <w:szCs w:val="24"/>
        </w:rPr>
        <w:t xml:space="preserve"> y </w:t>
      </w:r>
      <w:r w:rsidR="004B3285" w:rsidRPr="008E4157">
        <w:rPr>
          <w:rStyle w:val="Referenciasutil"/>
          <w:sz w:val="24"/>
          <w:szCs w:val="24"/>
        </w:rPr>
        <w:t>Java Script</w:t>
      </w:r>
      <w:r w:rsidRPr="008E4157">
        <w:rPr>
          <w:sz w:val="24"/>
          <w:szCs w:val="24"/>
        </w:rPr>
        <w:t xml:space="preserve"> para darle una mayor funcionalidad y un buen diseño a la página,  además se proporcionara un código libre de errores para permitirle un buen posicionamiento </w:t>
      </w:r>
      <w:r w:rsidRPr="008E4157">
        <w:rPr>
          <w:rStyle w:val="Referenciasutil"/>
          <w:sz w:val="24"/>
          <w:szCs w:val="24"/>
        </w:rPr>
        <w:t>SEO</w:t>
      </w:r>
      <w:r w:rsidRPr="008E4157">
        <w:rPr>
          <w:sz w:val="24"/>
          <w:szCs w:val="24"/>
        </w:rPr>
        <w:t xml:space="preserve"> en los buscadores evitando la inclusión de </w:t>
      </w:r>
      <w:r w:rsidR="004B3285" w:rsidRPr="008E4157">
        <w:rPr>
          <w:rStyle w:val="Referenciasutil"/>
          <w:sz w:val="24"/>
          <w:szCs w:val="24"/>
        </w:rPr>
        <w:t>f</w:t>
      </w:r>
      <w:r w:rsidRPr="008E4157">
        <w:rPr>
          <w:rStyle w:val="Referenciasutil"/>
          <w:sz w:val="24"/>
          <w:szCs w:val="24"/>
        </w:rPr>
        <w:t>lash</w:t>
      </w:r>
      <w:r w:rsidRPr="008E4157">
        <w:rPr>
          <w:sz w:val="24"/>
          <w:szCs w:val="24"/>
        </w:rPr>
        <w:t>.</w:t>
      </w:r>
    </w:p>
    <w:p w:rsidR="003A6B52" w:rsidRDefault="003A6B52" w:rsidP="003A6B52">
      <w:pPr>
        <w:pStyle w:val="Prrafodelista"/>
      </w:pPr>
    </w:p>
    <w:p w:rsidR="00C9444B" w:rsidRDefault="00C9444B">
      <w:pPr>
        <w:spacing w:after="200"/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8"/>
          <w:szCs w:val="28"/>
        </w:rPr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Cuestionario</w:t>
      </w:r>
    </w:p>
    <w:p w:rsidR="00C9444B" w:rsidRDefault="00C9444B" w:rsidP="00C9444B"/>
    <w:p w:rsidR="00C9444B" w:rsidRPr="006F4C75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F4C75">
        <w:rPr>
          <w:rFonts w:cstheme="minorHAnsi"/>
          <w:b/>
          <w:sz w:val="24"/>
          <w:szCs w:val="24"/>
        </w:rPr>
        <w:t>¿Cuál</w:t>
      </w:r>
      <w:r>
        <w:rPr>
          <w:rFonts w:cstheme="minorHAnsi"/>
          <w:b/>
          <w:sz w:val="24"/>
          <w:szCs w:val="24"/>
        </w:rPr>
        <w:t>es son los motivos por los que Saleni M</w:t>
      </w:r>
      <w:r w:rsidRPr="006F4C75">
        <w:rPr>
          <w:rFonts w:cstheme="minorHAnsi"/>
          <w:b/>
          <w:sz w:val="24"/>
          <w:szCs w:val="24"/>
        </w:rPr>
        <w:t>edical desea rediseñar su página web?</w:t>
      </w: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Los motivos principales que lleva a la empresa a requerir el rediseño de la Página Web, es debido a nuestra necesidad de mejorar nuestra presencia en Internet  además de darle un valor agregado frente a la competencia.</w:t>
      </w:r>
    </w:p>
    <w:p w:rsidR="00C9444B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145D44">
        <w:rPr>
          <w:rFonts w:cstheme="minorHAnsi"/>
          <w:b/>
          <w:sz w:val="24"/>
          <w:szCs w:val="24"/>
        </w:rPr>
        <w:t>¿Qué es lo que busca la compañía conseguir atraves de la página web, para la mejora de la empresa?</w:t>
      </w:r>
      <w:r>
        <w:rPr>
          <w:rFonts w:cstheme="minorHAnsi"/>
          <w:b/>
          <w:sz w:val="24"/>
          <w:szCs w:val="24"/>
        </w:rPr>
        <w:t xml:space="preserve"> ( Revisar Pregunta 1 )</w:t>
      </w:r>
    </w:p>
    <w:p w:rsidR="00C9444B" w:rsidRPr="00145D44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b/>
          <w:sz w:val="24"/>
          <w:szCs w:val="24"/>
        </w:rPr>
      </w:pP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</w:p>
    <w:p w:rsidR="00C9444B" w:rsidRPr="0068208A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8208A">
        <w:rPr>
          <w:rFonts w:cstheme="minorHAnsi"/>
          <w:b/>
          <w:sz w:val="24"/>
          <w:szCs w:val="24"/>
        </w:rPr>
        <w:t>¿Desea incluir algún tipo de información adicional a la ya existente en la página? De ser así ¿Cuál sería la información?</w:t>
      </w:r>
    </w:p>
    <w:p w:rsidR="00C9444B" w:rsidRPr="00145D44" w:rsidRDefault="00C9444B" w:rsidP="00C9444B">
      <w:pPr>
        <w:spacing w:line="360" w:lineRule="auto"/>
        <w:ind w:left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Actualmente la página no cuenta con una información relacionada de nuestros principales clientes : comentarios, casos de éxito , un Map Site de la página y una galería de nuestros productos con sus respectivas especificaciones.</w:t>
      </w:r>
    </w:p>
    <w:p w:rsidR="00C9444B" w:rsidRPr="0068208A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8208A">
        <w:rPr>
          <w:rFonts w:cstheme="minorHAnsi"/>
          <w:b/>
          <w:sz w:val="24"/>
          <w:szCs w:val="24"/>
        </w:rPr>
        <w:t>¿Cuán a menudo se actualizan la información publicada en la página web?</w:t>
      </w:r>
    </w:p>
    <w:p w:rsidR="00C9444B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periodo de actualización de la Página se  da cada 2 meses promedio.</w:t>
      </w: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</w:p>
    <w:p w:rsidR="00C9444B" w:rsidRPr="0068208A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68208A">
        <w:rPr>
          <w:rFonts w:eastAsia="Times New Roman" w:cstheme="minorHAnsi"/>
          <w:b/>
          <w:sz w:val="24"/>
          <w:szCs w:val="24"/>
          <w:lang w:eastAsia="es-PE"/>
        </w:rPr>
        <w:t>¿La pagina web será para uso de publico general o habrán un site especifico para consultas internas?</w:t>
      </w:r>
      <w:r w:rsidRPr="0068208A">
        <w:rPr>
          <w:rFonts w:cstheme="minorHAnsi"/>
          <w:b/>
          <w:sz w:val="24"/>
          <w:szCs w:val="24"/>
        </w:rPr>
        <w:t xml:space="preserve"> ¿A qué tipo de audiencia cree que apunta su sitio? (edad, nivel socio económico, status laboral, geografía, etc)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Saleni Medical es una empresa dedicada a la venta de productos sanitarios y equipamiento de la salud por lo cual nuestro principal interés es llegar a este sector: Centros Médicos, Postas, ONGs (Relacionadas con la salud) y Hospitales. Para estos potenciales clientes la empresa ve en la necesidad de que se implemente un sistema de creación de Usuarios; la cual permita al cliente tener información de su historial de compras así como el estado de sus pedidos.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>¿Qué esperaría encontrar la persona que ingresa a su sitio?. ¿Cómo llegaría a él? (publicidad directa, buscadores, enlaces, publicidad online, etc)</w:t>
      </w:r>
      <w:r>
        <w:rPr>
          <w:rFonts w:cstheme="minorHAnsi"/>
          <w:b/>
          <w:sz w:val="24"/>
          <w:szCs w:val="24"/>
        </w:rPr>
        <w:t>.</w:t>
      </w:r>
    </w:p>
    <w:p w:rsidR="00C9444B" w:rsidRPr="00B64FB8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cstheme="minorHAnsi"/>
          <w:sz w:val="24"/>
          <w:szCs w:val="24"/>
        </w:rPr>
        <w:t>La persona que ingrese a nuestra página tendrá que encontrar un Site amigable, dinámico, ágil, sin exceso de información. Saleni Medical busca el posicionamiento en los buscadores con la finalidad de incrementar potenciales clientes.</w:t>
      </w:r>
    </w:p>
    <w:p w:rsidR="00C9444B" w:rsidRPr="00B64FB8" w:rsidRDefault="00C9444B" w:rsidP="00C9444B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:rsidR="00C9444B" w:rsidRPr="00176D1F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 w:rsidRPr="00176D1F">
        <w:rPr>
          <w:rFonts w:cstheme="minorHAnsi"/>
          <w:b/>
          <w:sz w:val="24"/>
          <w:szCs w:val="24"/>
        </w:rPr>
        <w:t>¿Qué debería incluir su sitio? (calendario, login, área para miembros, formulario de contacto, etc)</w:t>
      </w:r>
      <w:r>
        <w:rPr>
          <w:rFonts w:cstheme="minorHAnsi"/>
          <w:sz w:val="24"/>
          <w:szCs w:val="24"/>
        </w:rPr>
        <w:t xml:space="preserve"> </w:t>
      </w:r>
      <w:r w:rsidRPr="00B64FB8">
        <w:rPr>
          <w:rFonts w:cstheme="minorHAnsi"/>
          <w:b/>
          <w:sz w:val="24"/>
          <w:szCs w:val="24"/>
        </w:rPr>
        <w:t>(Revisar Pregunta 5)</w:t>
      </w:r>
    </w:p>
    <w:p w:rsidR="00C9444B" w:rsidRPr="00D330A5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 xml:space="preserve">¿Existe alguna característica que NO desee que tenga el sitio? </w:t>
      </w:r>
    </w:p>
    <w:p w:rsidR="00C9444B" w:rsidRPr="00D330A5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cstheme="minorHAnsi"/>
          <w:sz w:val="24"/>
          <w:szCs w:val="24"/>
        </w:rPr>
        <w:t>Actualmente el usuario al ingresar encuentra incomodo la música de fondo del Site.</w:t>
      </w: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>¿Hay sitios que pueda considerar “competencia”?. Nombre todos los que sean necesarios y comente lo que es de su agrado o disgusto.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Sites:</w:t>
      </w:r>
    </w:p>
    <w:p w:rsidR="00C9444B" w:rsidRDefault="00A819BE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4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http://www.rocaperu.com/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 ( Agrado)</w:t>
      </w:r>
    </w:p>
    <w:p w:rsidR="00C9444B" w:rsidRDefault="00A819BE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5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http://www.jprehab.com/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</w:t>
      </w:r>
    </w:p>
    <w:p w:rsidR="00C9444B" w:rsidRDefault="00A819BE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6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http://www.tecnasaweb.com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</w:t>
      </w:r>
    </w:p>
    <w:p w:rsidR="00C9444B" w:rsidRPr="00B64FB8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176D1F">
        <w:rPr>
          <w:rFonts w:eastAsia="Times New Roman" w:cstheme="minorHAnsi"/>
          <w:b/>
          <w:sz w:val="24"/>
          <w:szCs w:val="24"/>
          <w:lang w:eastAsia="es-PE"/>
        </w:rPr>
        <w:t>http://www.oxigenoyderivados.com.pe/</w:t>
      </w:r>
    </w:p>
    <w:p w:rsidR="00C9444B" w:rsidRPr="00176D1F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11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176D1F">
        <w:rPr>
          <w:rFonts w:eastAsia="Times New Roman" w:cstheme="minorHAnsi"/>
          <w:b/>
          <w:sz w:val="24"/>
          <w:szCs w:val="24"/>
          <w:lang w:eastAsia="es-PE"/>
        </w:rPr>
        <w:t>¿Estan satisfechos con el hosting actual, o desean cambiar?</w:t>
      </w:r>
    </w:p>
    <w:p w:rsidR="00C9444B" w:rsidRPr="00D330A5" w:rsidRDefault="00C9444B" w:rsidP="00C9444B">
      <w:pPr>
        <w:pStyle w:val="Prrafodelista"/>
        <w:shd w:val="clear" w:color="auto" w:fill="FFFFFF"/>
        <w:spacing w:after="11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eastAsia="Times New Roman" w:cstheme="minorHAnsi"/>
          <w:sz w:val="24"/>
          <w:szCs w:val="24"/>
          <w:lang w:eastAsia="es-PE"/>
        </w:rPr>
        <w:t>Desde el año 2009 venimos trabajando con el hosting actual, no se requiere el cambio</w:t>
      </w:r>
      <w:r w:rsidRPr="00D330A5">
        <w:rPr>
          <w:rFonts w:eastAsia="Times New Roman" w:cstheme="minorHAnsi"/>
          <w:sz w:val="24"/>
          <w:szCs w:val="24"/>
          <w:lang w:eastAsia="es-PE"/>
        </w:rPr>
        <w:t xml:space="preserve"> </w:t>
      </w:r>
    </w:p>
    <w:p w:rsidR="00C9444B" w:rsidRPr="00176D1F" w:rsidRDefault="00C9444B" w:rsidP="00C9444B">
      <w:pPr>
        <w:numPr>
          <w:ilvl w:val="0"/>
          <w:numId w:val="18"/>
        </w:numPr>
        <w:spacing w:after="200" w:line="360" w:lineRule="auto"/>
        <w:jc w:val="both"/>
        <w:rPr>
          <w:rFonts w:cstheme="minorHAnsi"/>
          <w:b/>
          <w:sz w:val="24"/>
          <w:szCs w:val="24"/>
        </w:rPr>
      </w:pPr>
      <w:r w:rsidRPr="00176D1F">
        <w:rPr>
          <w:rFonts w:cstheme="minorHAnsi"/>
          <w:b/>
          <w:sz w:val="24"/>
          <w:szCs w:val="24"/>
        </w:rPr>
        <w:t>¿En cuánto tiempo desea que se realice la página Web?</w:t>
      </w:r>
    </w:p>
    <w:p w:rsidR="00C9444B" w:rsidRPr="00D330A5" w:rsidRDefault="00C9444B" w:rsidP="00C9444B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un periodo de 3 meses.</w:t>
      </w:r>
    </w:p>
    <w:p w:rsidR="00C9444B" w:rsidRDefault="00C9444B">
      <w:pPr>
        <w:spacing w:after="200"/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Grupos de Trabajo:</w:t>
      </w:r>
    </w:p>
    <w:p w:rsidR="003A6B52" w:rsidRPr="003A6B52" w:rsidRDefault="003A6B52" w:rsidP="003A6B52"/>
    <w:tbl>
      <w:tblPr>
        <w:tblStyle w:val="Sombreadomedio1-nfasis5"/>
        <w:tblpPr w:leftFromText="141" w:rightFromText="141" w:vertAnchor="text" w:horzAnchor="margin" w:tblpXSpec="right" w:tblpY="7"/>
        <w:tblW w:w="8788" w:type="dxa"/>
        <w:tblLook w:val="04A0"/>
      </w:tblPr>
      <w:tblGrid>
        <w:gridCol w:w="4788"/>
        <w:gridCol w:w="4000"/>
      </w:tblGrid>
      <w:tr w:rsidR="003A6B52" w:rsidRPr="00E502DE" w:rsidTr="003A6B52">
        <w:trPr>
          <w:cnfStyle w:val="100000000000"/>
        </w:trPr>
        <w:tc>
          <w:tcPr>
            <w:cnfStyle w:val="001000000000"/>
            <w:tcW w:w="4788" w:type="dxa"/>
          </w:tcPr>
          <w:p w:rsidR="003A6B52" w:rsidRPr="00723E10" w:rsidRDefault="003A6B52" w:rsidP="003A6B52">
            <w:pPr>
              <w:pStyle w:val="Prrafodelista"/>
              <w:rPr>
                <w:b w:val="0"/>
                <w:bCs w:val="0"/>
                <w:sz w:val="28"/>
                <w:szCs w:val="28"/>
              </w:rPr>
            </w:pPr>
            <w:r w:rsidRPr="00723E10">
              <w:rPr>
                <w:b w:val="0"/>
                <w:bCs w:val="0"/>
                <w:sz w:val="28"/>
                <w:szCs w:val="28"/>
              </w:rPr>
              <w:t>Función</w:t>
            </w:r>
          </w:p>
        </w:tc>
        <w:tc>
          <w:tcPr>
            <w:tcW w:w="4000" w:type="dxa"/>
          </w:tcPr>
          <w:p w:rsidR="003A6B52" w:rsidRPr="00723E10" w:rsidRDefault="003A6B52" w:rsidP="003A6B52">
            <w:pPr>
              <w:pStyle w:val="Prrafodelista"/>
              <w:cnfStyle w:val="100000000000"/>
              <w:rPr>
                <w:b w:val="0"/>
                <w:bCs w:val="0"/>
                <w:sz w:val="28"/>
                <w:szCs w:val="28"/>
              </w:rPr>
            </w:pPr>
            <w:r w:rsidRPr="00723E10">
              <w:rPr>
                <w:b w:val="0"/>
                <w:bCs w:val="0"/>
                <w:sz w:val="28"/>
                <w:szCs w:val="28"/>
              </w:rPr>
              <w:t>Integrantes</w:t>
            </w:r>
          </w:p>
        </w:tc>
      </w:tr>
      <w:tr w:rsidR="003A6B52" w:rsidRPr="00E502DE" w:rsidTr="003A6B52">
        <w:trPr>
          <w:cnfStyle w:val="000000100000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Etiquetado HTML</w:t>
            </w:r>
          </w:p>
        </w:tc>
        <w:tc>
          <w:tcPr>
            <w:tcW w:w="4000" w:type="dxa"/>
          </w:tcPr>
          <w:p w:rsidR="003A6B52" w:rsidRPr="00E502DE" w:rsidRDefault="003A6B52" w:rsidP="003A6B52">
            <w:pPr>
              <w:pStyle w:val="Prrafodelista"/>
              <w:cnfStyle w:val="000000100000"/>
            </w:pPr>
            <w:r w:rsidRPr="00E502DE">
              <w:t>Erik Manchego</w:t>
            </w:r>
          </w:p>
          <w:p w:rsidR="003A6B52" w:rsidRPr="00E502DE" w:rsidRDefault="003A6B52" w:rsidP="003A6B52">
            <w:pPr>
              <w:pStyle w:val="Prrafodelista"/>
              <w:cnfStyle w:val="000000100000"/>
            </w:pPr>
            <w:r w:rsidRPr="00E502DE">
              <w:t>Araceli Gutarra</w:t>
            </w:r>
          </w:p>
        </w:tc>
      </w:tr>
      <w:tr w:rsidR="003A6B52" w:rsidRPr="00E502DE" w:rsidTr="003A6B52">
        <w:trPr>
          <w:cnfStyle w:val="000000010000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Hojas de Estilo CSS</w:t>
            </w:r>
          </w:p>
        </w:tc>
        <w:tc>
          <w:tcPr>
            <w:tcW w:w="4000" w:type="dxa"/>
          </w:tcPr>
          <w:p w:rsidR="003A6B52" w:rsidRPr="00E502DE" w:rsidRDefault="003A6B52" w:rsidP="003A6B52">
            <w:pPr>
              <w:pStyle w:val="Prrafodelista"/>
              <w:cnfStyle w:val="000000010000"/>
            </w:pPr>
            <w:r w:rsidRPr="00E502DE">
              <w:t>Erik Manchego</w:t>
            </w:r>
          </w:p>
          <w:p w:rsidR="003A6B52" w:rsidRPr="00E502DE" w:rsidRDefault="003A6B52" w:rsidP="003A6B52">
            <w:pPr>
              <w:pStyle w:val="Prrafodelista"/>
              <w:cnfStyle w:val="000000010000"/>
            </w:pPr>
            <w:r w:rsidRPr="00E502DE">
              <w:t>Araceli Gutarra</w:t>
            </w:r>
          </w:p>
        </w:tc>
      </w:tr>
      <w:tr w:rsidR="003A6B52" w:rsidRPr="00E502DE" w:rsidTr="003A6B52">
        <w:trPr>
          <w:cnfStyle w:val="000000100000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JavaScript</w:t>
            </w:r>
          </w:p>
        </w:tc>
        <w:tc>
          <w:tcPr>
            <w:tcW w:w="4000" w:type="dxa"/>
          </w:tcPr>
          <w:p w:rsidR="00723E10" w:rsidRDefault="00723E10" w:rsidP="003A6B52">
            <w:pPr>
              <w:pStyle w:val="Prrafodelista"/>
              <w:cnfStyle w:val="000000100000"/>
            </w:pPr>
            <w:r w:rsidRPr="00E502DE">
              <w:t>Erik Manchego</w:t>
            </w:r>
          </w:p>
          <w:p w:rsidR="003A6B52" w:rsidRPr="00E502DE" w:rsidRDefault="003A6B52" w:rsidP="00723E10">
            <w:pPr>
              <w:pStyle w:val="Prrafodelista"/>
              <w:cnfStyle w:val="000000100000"/>
            </w:pPr>
            <w:r w:rsidRPr="00E502DE">
              <w:t>Juan Carlos de los ríos</w:t>
            </w:r>
          </w:p>
        </w:tc>
      </w:tr>
      <w:tr w:rsidR="003A6B52" w:rsidRPr="00E502DE" w:rsidTr="003A6B52">
        <w:trPr>
          <w:cnfStyle w:val="000000010000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Diseñadores</w:t>
            </w:r>
          </w:p>
        </w:tc>
        <w:tc>
          <w:tcPr>
            <w:tcW w:w="4000" w:type="dxa"/>
          </w:tcPr>
          <w:p w:rsidR="00723E10" w:rsidRPr="00E502DE" w:rsidRDefault="00723E10" w:rsidP="00723E10">
            <w:pPr>
              <w:pStyle w:val="Prrafodelista"/>
              <w:cnfStyle w:val="000000010000"/>
            </w:pPr>
            <w:r w:rsidRPr="00E502DE">
              <w:t>Fiorella Guerra</w:t>
            </w:r>
          </w:p>
          <w:p w:rsidR="003A6B52" w:rsidRPr="00E502DE" w:rsidRDefault="003A6B52" w:rsidP="003A6B52">
            <w:pPr>
              <w:pStyle w:val="Prrafodelista"/>
              <w:cnfStyle w:val="000000010000"/>
            </w:pPr>
            <w:r w:rsidRPr="00E502DE">
              <w:t>Araceli Gutarra</w:t>
            </w:r>
          </w:p>
        </w:tc>
      </w:tr>
      <w:tr w:rsidR="003A6B52" w:rsidRPr="00E502DE" w:rsidTr="003A6B52">
        <w:trPr>
          <w:cnfStyle w:val="000000100000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Implementadores</w:t>
            </w:r>
          </w:p>
        </w:tc>
        <w:tc>
          <w:tcPr>
            <w:tcW w:w="4000" w:type="dxa"/>
          </w:tcPr>
          <w:p w:rsidR="003A6B52" w:rsidRPr="00E502DE" w:rsidRDefault="003A6B52" w:rsidP="003A6B52">
            <w:pPr>
              <w:pStyle w:val="Prrafodelista"/>
              <w:cnfStyle w:val="000000100000"/>
            </w:pPr>
            <w:r w:rsidRPr="00E502DE">
              <w:t>Erik Manchego</w:t>
            </w:r>
          </w:p>
          <w:p w:rsidR="003A6B52" w:rsidRPr="00E502DE" w:rsidRDefault="003A6B52" w:rsidP="003A6B52">
            <w:pPr>
              <w:pStyle w:val="Prrafodelista"/>
              <w:cnfStyle w:val="000000100000"/>
            </w:pPr>
            <w:r w:rsidRPr="00E502DE">
              <w:t>Araceli Gutarra</w:t>
            </w:r>
          </w:p>
        </w:tc>
      </w:tr>
      <w:tr w:rsidR="003A6B52" w:rsidRPr="00E502DE" w:rsidTr="003A6B52">
        <w:trPr>
          <w:cnfStyle w:val="000000010000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Documentación del proyecto</w:t>
            </w:r>
          </w:p>
        </w:tc>
        <w:tc>
          <w:tcPr>
            <w:tcW w:w="4000" w:type="dxa"/>
          </w:tcPr>
          <w:p w:rsidR="003A6B52" w:rsidRPr="00E502DE" w:rsidRDefault="003A6B52" w:rsidP="003A6B52">
            <w:pPr>
              <w:pStyle w:val="Prrafodelista"/>
              <w:cnfStyle w:val="000000010000"/>
            </w:pPr>
            <w:r w:rsidRPr="00E502DE">
              <w:t>Fiorella Guerra</w:t>
            </w:r>
          </w:p>
          <w:p w:rsidR="003A6B52" w:rsidRPr="00E502DE" w:rsidRDefault="003A6B52" w:rsidP="003A6B52">
            <w:pPr>
              <w:pStyle w:val="Prrafodelista"/>
              <w:cnfStyle w:val="000000010000"/>
            </w:pPr>
            <w:r w:rsidRPr="00E502DE">
              <w:t>Johnny Barrios</w:t>
            </w:r>
          </w:p>
        </w:tc>
      </w:tr>
      <w:tr w:rsidR="003A6B52" w:rsidRPr="00E502DE" w:rsidTr="003A6B52">
        <w:trPr>
          <w:cnfStyle w:val="000000100000"/>
          <w:trHeight w:val="194"/>
        </w:trPr>
        <w:tc>
          <w:tcPr>
            <w:cnfStyle w:val="001000000000"/>
            <w:tcW w:w="4788" w:type="dxa"/>
          </w:tcPr>
          <w:p w:rsidR="003A6B52" w:rsidRPr="00E502DE" w:rsidRDefault="003A6B52" w:rsidP="003A6B52">
            <w:pPr>
              <w:pStyle w:val="Prrafodelista"/>
              <w:rPr>
                <w:b w:val="0"/>
                <w:bCs w:val="0"/>
              </w:rPr>
            </w:pPr>
            <w:r w:rsidRPr="00E502DE">
              <w:rPr>
                <w:b w:val="0"/>
                <w:bCs w:val="0"/>
              </w:rPr>
              <w:t>Hosting y dominio</w:t>
            </w:r>
          </w:p>
        </w:tc>
        <w:tc>
          <w:tcPr>
            <w:tcW w:w="4000" w:type="dxa"/>
          </w:tcPr>
          <w:p w:rsidR="003A6B52" w:rsidRDefault="003A6B52" w:rsidP="003A6B52">
            <w:pPr>
              <w:pStyle w:val="Prrafodelista"/>
              <w:cnfStyle w:val="000000100000"/>
            </w:pPr>
            <w:r w:rsidRPr="00E502DE">
              <w:t>Erik Manchego</w:t>
            </w:r>
          </w:p>
          <w:p w:rsidR="00723E10" w:rsidRPr="00E502DE" w:rsidRDefault="00723E10" w:rsidP="003A6B52">
            <w:pPr>
              <w:pStyle w:val="Prrafodelista"/>
              <w:cnfStyle w:val="000000100000"/>
            </w:pPr>
            <w:r w:rsidRPr="00E502DE">
              <w:t>Juan Carlos de los ríos</w:t>
            </w:r>
          </w:p>
        </w:tc>
      </w:tr>
    </w:tbl>
    <w:p w:rsidR="00723E10" w:rsidRDefault="00723E10" w:rsidP="003A6B52"/>
    <w:p w:rsidR="008E4157" w:rsidRDefault="008E4157" w:rsidP="003A6B52"/>
    <w:p w:rsidR="009F1433" w:rsidRDefault="009F1433" w:rsidP="008E4157">
      <w:pPr>
        <w:pStyle w:val="Ttulo5"/>
      </w:pPr>
      <w:r>
        <w:t>Software a emplear</w:t>
      </w:r>
      <w:r w:rsidR="008E4157">
        <w:t xml:space="preserve"> en el desarrollo del proyecto</w:t>
      </w:r>
    </w:p>
    <w:p w:rsidR="008E4157" w:rsidRPr="008E4157" w:rsidRDefault="008E4157" w:rsidP="008E4157"/>
    <w:p w:rsidR="009F1433" w:rsidRDefault="009F1433" w:rsidP="008E4157">
      <w:pPr>
        <w:pStyle w:val="Listaconvietas3"/>
      </w:pPr>
      <w:r>
        <w:t xml:space="preserve">Codigo: </w:t>
      </w:r>
      <w:r w:rsidR="008E4157" w:rsidRPr="008E4157">
        <w:t xml:space="preserve">Aptana Studio 3 </w:t>
      </w:r>
      <w:r>
        <w:t xml:space="preserve"> </w:t>
      </w:r>
      <w:r w:rsidR="008E4157">
        <w:t>(</w:t>
      </w:r>
      <w:hyperlink r:id="rId17" w:history="1">
        <w:r w:rsidR="008E4157">
          <w:rPr>
            <w:rStyle w:val="Hipervnculo"/>
          </w:rPr>
          <w:t>http://aptana.org/products/studio3</w:t>
        </w:r>
      </w:hyperlink>
      <w:r w:rsidR="008E4157">
        <w:t>)</w:t>
      </w:r>
    </w:p>
    <w:p w:rsidR="008E4157" w:rsidRDefault="008E4157" w:rsidP="008E4157">
      <w:pPr>
        <w:pStyle w:val="Listaconvietas3"/>
      </w:pPr>
      <w:r>
        <w:t>Codigo: Notepad++ (</w:t>
      </w:r>
      <w:hyperlink r:id="rId18" w:history="1">
        <w:r w:rsidRPr="00722D27">
          <w:rPr>
            <w:rStyle w:val="Hipervnculo"/>
          </w:rPr>
          <w:t>http://notepad-plus-plus.org/</w:t>
        </w:r>
      </w:hyperlink>
      <w:r>
        <w:t>)</w:t>
      </w:r>
    </w:p>
    <w:p w:rsidR="008E4157" w:rsidRDefault="009F1433" w:rsidP="008E4157">
      <w:pPr>
        <w:pStyle w:val="Listaconvietas3"/>
        <w:rPr>
          <w:lang w:val="en-US"/>
        </w:rPr>
      </w:pPr>
      <w:r w:rsidRPr="008E4157">
        <w:rPr>
          <w:lang w:val="en-US"/>
        </w:rPr>
        <w:t>Mockups : Mockflow (</w:t>
      </w:r>
      <w:r w:rsidR="008E4157" w:rsidRPr="008E4157">
        <w:rPr>
          <w:rStyle w:val="Hipervnculo"/>
          <w:lang w:val="en-US"/>
        </w:rPr>
        <w:t>http://</w:t>
      </w:r>
      <w:hyperlink r:id="rId19" w:history="1">
        <w:r w:rsidR="008E4157" w:rsidRPr="008E4157">
          <w:rPr>
            <w:rStyle w:val="Hipervnculo"/>
            <w:lang w:val="en-US"/>
          </w:rPr>
          <w:t>www.mockflow.com/</w:t>
        </w:r>
      </w:hyperlink>
      <w:r w:rsidRPr="008E4157">
        <w:rPr>
          <w:lang w:val="en-US"/>
        </w:rPr>
        <w:t>)</w:t>
      </w:r>
    </w:p>
    <w:p w:rsidR="008E4157" w:rsidRPr="008E4157" w:rsidRDefault="008E4157" w:rsidP="008E4157">
      <w:pPr>
        <w:pStyle w:val="Listaconvietas3"/>
        <w:rPr>
          <w:lang w:val="en-US"/>
        </w:rPr>
      </w:pPr>
      <w:r>
        <w:rPr>
          <w:lang w:val="en-US"/>
        </w:rPr>
        <w:t xml:space="preserve">CSS: </w:t>
      </w:r>
      <w:r w:rsidRPr="008E4157">
        <w:rPr>
          <w:lang w:val="en-US"/>
        </w:rPr>
        <w:t>Skybound </w:t>
      </w:r>
      <w:r w:rsidRPr="008E4157">
        <w:rPr>
          <w:bCs/>
          <w:lang w:val="en-US"/>
        </w:rPr>
        <w:t>Stylizer</w:t>
      </w:r>
      <w:r>
        <w:rPr>
          <w:b/>
          <w:bCs/>
          <w:lang w:val="en-US"/>
        </w:rPr>
        <w:t>(</w:t>
      </w:r>
      <w:hyperlink r:id="rId20" w:history="1">
        <w:r w:rsidRPr="008E4157">
          <w:rPr>
            <w:rStyle w:val="Hipervnculo"/>
            <w:lang w:val="en-US"/>
          </w:rPr>
          <w:t>http://www.skybound.ca/download/</w:t>
        </w:r>
      </w:hyperlink>
      <w:r>
        <w:rPr>
          <w:b/>
          <w:bCs/>
          <w:lang w:val="en-US"/>
        </w:rPr>
        <w:t>)</w:t>
      </w:r>
    </w:p>
    <w:p w:rsidR="00723E10" w:rsidRPr="008E4157" w:rsidRDefault="00723E10" w:rsidP="009F1433">
      <w:pPr>
        <w:pStyle w:val="Prrafodelista"/>
        <w:numPr>
          <w:ilvl w:val="1"/>
          <w:numId w:val="21"/>
        </w:numPr>
        <w:rPr>
          <w:lang w:val="en-US"/>
        </w:rPr>
      </w:pPr>
      <w:r w:rsidRPr="008E4157">
        <w:rPr>
          <w:lang w:val="en-US"/>
        </w:rP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Matriz de Análisis</w:t>
      </w:r>
    </w:p>
    <w:p w:rsidR="003A6B52" w:rsidRDefault="003A6B52" w:rsidP="003A6B5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4"/>
        <w:gridCol w:w="4524"/>
      </w:tblGrid>
      <w:tr w:rsidR="003A6B52" w:rsidRPr="00E502DE" w:rsidTr="008946FF">
        <w:tc>
          <w:tcPr>
            <w:tcW w:w="4524" w:type="dxa"/>
            <w:shd w:val="clear" w:color="auto" w:fill="auto"/>
          </w:tcPr>
          <w:p w:rsidR="003A6B52" w:rsidRPr="003A6B52" w:rsidRDefault="003A6B52" w:rsidP="003A6B52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Necesidades del Cliente</w:t>
            </w:r>
          </w:p>
        </w:tc>
        <w:tc>
          <w:tcPr>
            <w:tcW w:w="4524" w:type="dxa"/>
            <w:shd w:val="clear" w:color="auto" w:fill="auto"/>
          </w:tcPr>
          <w:p w:rsidR="003A6B52" w:rsidRPr="003A6B52" w:rsidRDefault="003A6B52" w:rsidP="003A6B52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Soluciones a las necesidades</w:t>
            </w:r>
          </w:p>
        </w:tc>
      </w:tr>
      <w:tr w:rsidR="003A6B52" w:rsidRPr="00E502DE" w:rsidTr="008946FF">
        <w:tc>
          <w:tcPr>
            <w:tcW w:w="4524" w:type="dxa"/>
            <w:shd w:val="clear" w:color="auto" w:fill="auto"/>
          </w:tcPr>
          <w:p w:rsidR="003A6B52" w:rsidRPr="003A6B52" w:rsidRDefault="003A6B52" w:rsidP="003A6B52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Necesidades del Proyecto</w:t>
            </w:r>
          </w:p>
        </w:tc>
        <w:tc>
          <w:tcPr>
            <w:tcW w:w="4524" w:type="dxa"/>
            <w:shd w:val="clear" w:color="auto" w:fill="auto"/>
          </w:tcPr>
          <w:p w:rsidR="003A6B52" w:rsidRPr="003A6B52" w:rsidRDefault="003A6B52" w:rsidP="003A6B52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Soluciones al proyecto</w:t>
            </w:r>
          </w:p>
        </w:tc>
      </w:tr>
    </w:tbl>
    <w:p w:rsidR="003A6B52" w:rsidRDefault="003A6B52" w:rsidP="003A6B52"/>
    <w:p w:rsidR="00723E10" w:rsidRDefault="00723E10" w:rsidP="003A6B52"/>
    <w:p w:rsidR="00723E10" w:rsidRDefault="00723E10" w:rsidP="003A6B52"/>
    <w:p w:rsidR="00723E10" w:rsidRDefault="00723E10" w:rsidP="003A6B52"/>
    <w:p w:rsidR="00C9444B" w:rsidRDefault="00C9444B" w:rsidP="00723E10">
      <w:pPr>
        <w:pStyle w:val="Ttulo1"/>
        <w:numPr>
          <w:ilvl w:val="0"/>
          <w:numId w:val="19"/>
        </w:numPr>
      </w:pPr>
      <w:r>
        <w:t>Presupuesto</w:t>
      </w:r>
    </w:p>
    <w:p w:rsidR="00723E10" w:rsidRPr="00723E10" w:rsidRDefault="00723E10" w:rsidP="00723E10"/>
    <w:tbl>
      <w:tblPr>
        <w:tblStyle w:val="Sombreadoclaro-nfasis4"/>
        <w:tblW w:w="8789" w:type="dxa"/>
        <w:tblLook w:val="04E0"/>
      </w:tblPr>
      <w:tblGrid>
        <w:gridCol w:w="4788"/>
        <w:gridCol w:w="4001"/>
      </w:tblGrid>
      <w:tr w:rsidR="00723E10" w:rsidRPr="00E502DE" w:rsidTr="00723E10">
        <w:trPr>
          <w:cnfStyle w:val="100000000000"/>
        </w:trPr>
        <w:tc>
          <w:tcPr>
            <w:cnfStyle w:val="001000000000"/>
            <w:tcW w:w="4788" w:type="dxa"/>
          </w:tcPr>
          <w:p w:rsidR="00723E10" w:rsidRPr="00723E10" w:rsidRDefault="00C9444B" w:rsidP="008946FF">
            <w:pPr>
              <w:spacing w:after="0"/>
              <w:ind w:left="720" w:hanging="720"/>
              <w:rPr>
                <w:rStyle w:val="nfasissutil"/>
                <w:sz w:val="24"/>
                <w:szCs w:val="24"/>
              </w:rPr>
            </w:pPr>
            <w:r w:rsidRPr="00723E10">
              <w:rPr>
                <w:rStyle w:val="nfasissutil"/>
                <w:sz w:val="24"/>
                <w:szCs w:val="24"/>
              </w:rPr>
              <w:br w:type="page"/>
            </w:r>
            <w:r w:rsidR="00723E10" w:rsidRPr="00723E10">
              <w:rPr>
                <w:rStyle w:val="nfasissutil"/>
                <w:sz w:val="24"/>
                <w:szCs w:val="24"/>
              </w:rPr>
              <w:t>Requerimientos</w:t>
            </w:r>
          </w:p>
        </w:tc>
        <w:tc>
          <w:tcPr>
            <w:tcW w:w="4001" w:type="dxa"/>
          </w:tcPr>
          <w:p w:rsidR="00723E10" w:rsidRPr="00723E10" w:rsidRDefault="00723E10" w:rsidP="008946FF">
            <w:pPr>
              <w:spacing w:after="0"/>
              <w:cnfStyle w:val="100000000000"/>
              <w:rPr>
                <w:rStyle w:val="nfasissutil"/>
                <w:sz w:val="24"/>
                <w:szCs w:val="24"/>
              </w:rPr>
            </w:pPr>
            <w:r w:rsidRPr="00723E10">
              <w:rPr>
                <w:rStyle w:val="nfasissutil"/>
                <w:sz w:val="24"/>
                <w:szCs w:val="24"/>
              </w:rPr>
              <w:t>Costos</w:t>
            </w:r>
          </w:p>
        </w:tc>
      </w:tr>
      <w:tr w:rsidR="00723E10" w:rsidRPr="00E502DE" w:rsidTr="00723E10">
        <w:trPr>
          <w:cnfStyle w:val="000000100000"/>
        </w:trPr>
        <w:tc>
          <w:tcPr>
            <w:cnfStyle w:val="001000000000"/>
            <w:tcW w:w="4788" w:type="dxa"/>
          </w:tcPr>
          <w:p w:rsidR="00723E10" w:rsidRPr="00723E10" w:rsidRDefault="00723E10" w:rsidP="00723E10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23E10">
              <w:rPr>
                <w:rStyle w:val="nfasissutil"/>
                <w:sz w:val="24"/>
                <w:szCs w:val="24"/>
              </w:rPr>
              <w:t>Hosting y Dominio (anual)*</w:t>
            </w:r>
          </w:p>
        </w:tc>
        <w:tc>
          <w:tcPr>
            <w:tcW w:w="4001" w:type="dxa"/>
          </w:tcPr>
          <w:p w:rsidR="00723E10" w:rsidRPr="00723E10" w:rsidRDefault="00723E10" w:rsidP="008946FF">
            <w:pPr>
              <w:spacing w:after="0"/>
              <w:cnfStyle w:val="000000100000"/>
              <w:rPr>
                <w:rStyle w:val="nfasissutil"/>
                <w:b/>
                <w:sz w:val="24"/>
                <w:szCs w:val="24"/>
              </w:rPr>
            </w:pPr>
            <w:r w:rsidRPr="00723E10">
              <w:rPr>
                <w:rStyle w:val="nfasissutil"/>
                <w:b/>
                <w:sz w:val="24"/>
                <w:szCs w:val="24"/>
              </w:rPr>
              <w:t>$ 72</w:t>
            </w:r>
          </w:p>
        </w:tc>
      </w:tr>
      <w:tr w:rsidR="00723E10" w:rsidRPr="00E502DE" w:rsidTr="00723E10">
        <w:tc>
          <w:tcPr>
            <w:cnfStyle w:val="001000000000"/>
            <w:tcW w:w="4788" w:type="dxa"/>
          </w:tcPr>
          <w:p w:rsidR="00723E10" w:rsidRPr="00723E10" w:rsidRDefault="00723E10" w:rsidP="00723E10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23E10">
              <w:rPr>
                <w:rStyle w:val="nfasissutil"/>
                <w:sz w:val="24"/>
                <w:szCs w:val="24"/>
              </w:rPr>
              <w:t>Construcción Pagina Web **</w:t>
            </w:r>
          </w:p>
        </w:tc>
        <w:tc>
          <w:tcPr>
            <w:tcW w:w="4001" w:type="dxa"/>
          </w:tcPr>
          <w:p w:rsidR="00723E10" w:rsidRPr="00723E10" w:rsidRDefault="00723E10" w:rsidP="009F1433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23E10">
              <w:rPr>
                <w:rStyle w:val="nfasissutil"/>
                <w:b/>
                <w:sz w:val="24"/>
                <w:szCs w:val="24"/>
              </w:rPr>
              <w:t xml:space="preserve">$ </w:t>
            </w:r>
            <w:r w:rsidR="009F1433">
              <w:rPr>
                <w:rStyle w:val="nfasissutil"/>
                <w:b/>
                <w:sz w:val="24"/>
                <w:szCs w:val="24"/>
              </w:rPr>
              <w:t>5</w:t>
            </w:r>
            <w:r w:rsidRPr="00723E10">
              <w:rPr>
                <w:rStyle w:val="nfasissutil"/>
                <w:b/>
                <w:sz w:val="24"/>
                <w:szCs w:val="24"/>
              </w:rPr>
              <w:t>00</w:t>
            </w:r>
          </w:p>
        </w:tc>
      </w:tr>
      <w:tr w:rsidR="00723E10" w:rsidRPr="00E502DE" w:rsidTr="00723E10">
        <w:trPr>
          <w:cnfStyle w:val="010000000000"/>
        </w:trPr>
        <w:tc>
          <w:tcPr>
            <w:cnfStyle w:val="001000000000"/>
            <w:tcW w:w="4788" w:type="dxa"/>
          </w:tcPr>
          <w:p w:rsidR="00723E10" w:rsidRPr="00723E10" w:rsidRDefault="00723E10" w:rsidP="008946FF">
            <w:pPr>
              <w:spacing w:after="0"/>
              <w:ind w:left="360"/>
              <w:rPr>
                <w:rStyle w:val="nfasissutil"/>
                <w:sz w:val="24"/>
                <w:szCs w:val="24"/>
              </w:rPr>
            </w:pPr>
            <w:r w:rsidRPr="00723E10">
              <w:rPr>
                <w:rStyle w:val="nfasissutil"/>
                <w:sz w:val="24"/>
                <w:szCs w:val="24"/>
              </w:rPr>
              <w:t>PRECIO TOTAL (Anual)</w:t>
            </w:r>
          </w:p>
        </w:tc>
        <w:tc>
          <w:tcPr>
            <w:tcW w:w="4001" w:type="dxa"/>
          </w:tcPr>
          <w:p w:rsidR="00723E10" w:rsidRPr="00723E10" w:rsidRDefault="00723E10" w:rsidP="009F1433">
            <w:pPr>
              <w:spacing w:after="0"/>
              <w:cnfStyle w:val="010000000000"/>
              <w:rPr>
                <w:rStyle w:val="nfasissutil"/>
                <w:sz w:val="24"/>
                <w:szCs w:val="24"/>
              </w:rPr>
            </w:pPr>
            <w:r w:rsidRPr="00723E10">
              <w:rPr>
                <w:rStyle w:val="nfasissutil"/>
                <w:sz w:val="24"/>
                <w:szCs w:val="24"/>
              </w:rPr>
              <w:t>$</w:t>
            </w:r>
            <w:r w:rsidR="009F1433">
              <w:rPr>
                <w:rStyle w:val="nfasissutil"/>
                <w:sz w:val="24"/>
                <w:szCs w:val="24"/>
              </w:rPr>
              <w:t>5</w:t>
            </w:r>
            <w:r w:rsidRPr="00723E10">
              <w:rPr>
                <w:rStyle w:val="nfasissutil"/>
                <w:sz w:val="24"/>
                <w:szCs w:val="24"/>
              </w:rPr>
              <w:t>72</w:t>
            </w:r>
          </w:p>
        </w:tc>
      </w:tr>
    </w:tbl>
    <w:p w:rsidR="00723E10" w:rsidRDefault="00723E10" w:rsidP="00723E10">
      <w:pPr>
        <w:spacing w:after="200"/>
        <w:rPr>
          <w:lang w:val="en-US"/>
        </w:rPr>
      </w:pPr>
    </w:p>
    <w:p w:rsidR="00723E10" w:rsidRPr="009F1433" w:rsidRDefault="00723E10" w:rsidP="00723E10">
      <w:pPr>
        <w:spacing w:after="200"/>
        <w:rPr>
          <w:lang w:val="es-PE"/>
        </w:rPr>
      </w:pPr>
      <w:r w:rsidRPr="009F1433">
        <w:rPr>
          <w:lang w:val="es-PE"/>
        </w:rPr>
        <w:t xml:space="preserve">*El servicio de hosting será compartido y sera brindado por bluehost  (6$ por mes) e incluye: </w:t>
      </w:r>
      <w:r w:rsidR="009F1433" w:rsidRPr="009F1433">
        <w:rPr>
          <w:lang w:val="es-PE"/>
        </w:rPr>
        <w:t>espacio de almacenamiento ilimitado</w:t>
      </w:r>
      <w:r w:rsidRPr="009F1433">
        <w:rPr>
          <w:lang w:val="es-PE"/>
        </w:rPr>
        <w:t>,</w:t>
      </w:r>
      <w:r w:rsidR="009F1433" w:rsidRPr="009F1433">
        <w:rPr>
          <w:lang w:val="es-PE"/>
        </w:rPr>
        <w:t xml:space="preserve"> transferencia de </w:t>
      </w:r>
      <w:r w:rsidR="009F1433">
        <w:rPr>
          <w:lang w:val="es-PE"/>
        </w:rPr>
        <w:t>archivo</w:t>
      </w:r>
      <w:r w:rsidR="009F1433" w:rsidRPr="009F1433">
        <w:rPr>
          <w:lang w:val="es-PE"/>
        </w:rPr>
        <w:t xml:space="preserve">s </w:t>
      </w:r>
      <w:r w:rsidR="009F1433">
        <w:rPr>
          <w:lang w:val="es-PE"/>
        </w:rPr>
        <w:t>ilimitado</w:t>
      </w:r>
      <w:r w:rsidRPr="009F1433">
        <w:rPr>
          <w:lang w:val="es-PE"/>
        </w:rPr>
        <w:t>,</w:t>
      </w:r>
      <w:r w:rsidR="009F1433">
        <w:rPr>
          <w:lang w:val="es-PE"/>
        </w:rPr>
        <w:t xml:space="preserve"> </w:t>
      </w:r>
      <w:r w:rsidR="009F1433" w:rsidRPr="009F1433">
        <w:rPr>
          <w:lang w:val="es-PE"/>
        </w:rPr>
        <w:t>cuentas de</w:t>
      </w:r>
      <w:r w:rsidRPr="009F1433">
        <w:rPr>
          <w:lang w:val="es-PE"/>
        </w:rPr>
        <w:t xml:space="preserve"> e-mail</w:t>
      </w:r>
      <w:r w:rsidR="009F1433" w:rsidRPr="009F1433">
        <w:rPr>
          <w:lang w:val="es-PE"/>
        </w:rPr>
        <w:t xml:space="preserve"> ilimitadas,</w:t>
      </w:r>
      <w:r w:rsidRPr="009F1433">
        <w:rPr>
          <w:lang w:val="es-PE"/>
        </w:rPr>
        <w:t xml:space="preserve"> </w:t>
      </w:r>
      <w:r w:rsidR="009F1433" w:rsidRPr="009F1433">
        <w:rPr>
          <w:lang w:val="es-PE"/>
        </w:rPr>
        <w:t>dominio gratis</w:t>
      </w:r>
      <w:r w:rsidRPr="009F1433">
        <w:rPr>
          <w:lang w:val="es-PE"/>
        </w:rPr>
        <w:t xml:space="preserve">, </w:t>
      </w:r>
      <w:r w:rsidR="009F1433">
        <w:rPr>
          <w:lang w:val="es-PE"/>
        </w:rPr>
        <w:t>seguridad</w:t>
      </w:r>
      <w:r w:rsidRPr="009F1433">
        <w:rPr>
          <w:lang w:val="es-PE"/>
        </w:rPr>
        <w:t xml:space="preserve"> shell, ssl, ftp, stats, cgi, ruby (ror), perl, php, mysql, 99.9% network uptime </w:t>
      </w:r>
      <w:r w:rsidR="009F1433">
        <w:rPr>
          <w:lang w:val="es-PE"/>
        </w:rPr>
        <w:t>garamtizado</w:t>
      </w:r>
      <w:r w:rsidRPr="009F1433">
        <w:rPr>
          <w:lang w:val="es-PE"/>
        </w:rPr>
        <w:t>.</w:t>
      </w:r>
    </w:p>
    <w:p w:rsidR="00723E10" w:rsidRPr="00723E10" w:rsidRDefault="00723E10" w:rsidP="00723E10">
      <w:pPr>
        <w:spacing w:after="200"/>
        <w:rPr>
          <w:lang w:val="es-PE"/>
        </w:rPr>
      </w:pPr>
      <w:r w:rsidRPr="00723E10">
        <w:rPr>
          <w:lang w:val="es-PE"/>
        </w:rPr>
        <w:t>** El precio estimado referencial incluye el diseño, implementación y desarrollo de la página web.</w:t>
      </w:r>
    </w:p>
    <w:p w:rsidR="00723E10" w:rsidRPr="00723E10" w:rsidRDefault="00723E10">
      <w:pPr>
        <w:spacing w:after="200"/>
        <w:rPr>
          <w:lang w:val="es-PE"/>
        </w:rPr>
      </w:pPr>
    </w:p>
    <w:p w:rsidR="00723E10" w:rsidRPr="00723E10" w:rsidRDefault="00723E10" w:rsidP="00723E10">
      <w:pPr>
        <w:spacing w:after="200"/>
        <w:rPr>
          <w:lang w:val="es-PE"/>
        </w:rPr>
      </w:pPr>
      <w:r>
        <w:br w:type="page"/>
      </w:r>
    </w:p>
    <w:p w:rsidR="00C9444B" w:rsidRDefault="00C9444B" w:rsidP="00723E10">
      <w:pPr>
        <w:pStyle w:val="Ttulo1"/>
        <w:numPr>
          <w:ilvl w:val="0"/>
          <w:numId w:val="19"/>
        </w:numPr>
      </w:pPr>
      <w:r>
        <w:lastRenderedPageBreak/>
        <w:t>Árbol de Navegación</w:t>
      </w:r>
    </w:p>
    <w:p w:rsidR="004B3285" w:rsidRDefault="004B3285" w:rsidP="004B3285"/>
    <w:p w:rsidR="004B3285" w:rsidRPr="004B3285" w:rsidRDefault="004B3285" w:rsidP="004B3285">
      <w:r>
        <w:rPr>
          <w:noProof/>
          <w:lang w:val="es-PE" w:eastAsia="es-PE"/>
        </w:rPr>
        <w:drawing>
          <wp:inline distT="0" distB="0" distL="0" distR="0">
            <wp:extent cx="5665681" cy="486294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058" t="21122" r="30718" b="9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65" cy="486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44B" w:rsidRPr="00C9444B" w:rsidRDefault="00C9444B" w:rsidP="00C9444B"/>
    <w:p w:rsidR="00C9444B" w:rsidRPr="00C9444B" w:rsidRDefault="00C9444B" w:rsidP="00C9444B"/>
    <w:p w:rsidR="00C9444B" w:rsidRDefault="00C9444B" w:rsidP="00C9444B"/>
    <w:p w:rsidR="00C9444B" w:rsidRPr="00C9444B" w:rsidRDefault="00C9444B" w:rsidP="00C9444B">
      <w:pPr>
        <w:spacing w:after="200"/>
      </w:pPr>
      <w:r>
        <w:br w:type="page"/>
      </w:r>
    </w:p>
    <w:p w:rsidR="003A6B52" w:rsidRDefault="00C9444B" w:rsidP="00723E10">
      <w:pPr>
        <w:pStyle w:val="Ttulo1"/>
        <w:numPr>
          <w:ilvl w:val="0"/>
          <w:numId w:val="19"/>
        </w:numPr>
      </w:pPr>
      <w:r>
        <w:lastRenderedPageBreak/>
        <w:t>Diseño Funcional</w:t>
      </w:r>
    </w:p>
    <w:p w:rsidR="00C9444B" w:rsidRDefault="00C9444B" w:rsidP="00C9444B">
      <w:pPr>
        <w:pStyle w:val="Ttulo2"/>
      </w:pPr>
      <w:r>
        <w:t>Mockup index</w:t>
      </w:r>
    </w:p>
    <w:p w:rsidR="00B15E67" w:rsidRDefault="00C9444B" w:rsidP="00C9444B">
      <w:pPr>
        <w:rPr>
          <w:rStyle w:val="Ttulo2Car"/>
        </w:rPr>
      </w:pPr>
      <w:r>
        <w:rPr>
          <w:noProof/>
          <w:lang w:val="es-PE" w:eastAsia="es-PE"/>
        </w:rPr>
        <w:drawing>
          <wp:inline distT="0" distB="0" distL="0" distR="0">
            <wp:extent cx="5276850" cy="381000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44" t="13425" r="23863" b="6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61" cy="381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1C" w:rsidRDefault="004F4C95" w:rsidP="00C9444B">
      <w:pPr>
        <w:rPr>
          <w:rStyle w:val="Ttulo2Car"/>
        </w:rPr>
      </w:pPr>
      <w:r>
        <w:rPr>
          <w:rStyle w:val="Ttulo2Car"/>
        </w:rPr>
        <w:t>Nosotros</w:t>
      </w:r>
    </w:p>
    <w:p w:rsidR="004F4C95" w:rsidRDefault="004F4C95" w:rsidP="00C9444B">
      <w:pPr>
        <w:rPr>
          <w:rStyle w:val="Ttulo2Car"/>
        </w:rPr>
      </w:pPr>
      <w:r w:rsidRPr="004F4C95">
        <w:rPr>
          <w:rStyle w:val="Ttulo2Car"/>
          <w:noProof/>
          <w:lang w:val="es-PE" w:eastAsia="es-PE"/>
        </w:rPr>
        <w:drawing>
          <wp:inline distT="0" distB="0" distL="0" distR="0">
            <wp:extent cx="5519817" cy="4076700"/>
            <wp:effectExtent l="19050" t="0" r="4683" b="0"/>
            <wp:docPr id="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826" t="15079" r="38645" b="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19" cy="40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67" w:rsidRDefault="00B15E67" w:rsidP="00C9444B">
      <w:pPr>
        <w:rPr>
          <w:rStyle w:val="Ttulo2Car"/>
        </w:rPr>
      </w:pPr>
    </w:p>
    <w:p w:rsidR="00B15E67" w:rsidRPr="00B15E67" w:rsidRDefault="00B15E67" w:rsidP="00C9444B">
      <w:pPr>
        <w:rPr>
          <w:rStyle w:val="Ttulo2Car"/>
        </w:rPr>
      </w:pPr>
      <w:r w:rsidRPr="00B15E67">
        <w:rPr>
          <w:rStyle w:val="Ttulo2Car"/>
        </w:rPr>
        <w:t>Servicios</w:t>
      </w:r>
    </w:p>
    <w:p w:rsidR="004B7253" w:rsidRDefault="004B7253" w:rsidP="00C9444B">
      <w:r w:rsidRPr="004B7253">
        <w:rPr>
          <w:noProof/>
          <w:lang w:val="es-PE" w:eastAsia="es-PE"/>
        </w:rPr>
        <w:drawing>
          <wp:inline distT="0" distB="0" distL="0" distR="0">
            <wp:extent cx="5522334" cy="3448050"/>
            <wp:effectExtent l="19050" t="0" r="2166" b="0"/>
            <wp:docPr id="1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4550" r="38512" b="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4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253" w:rsidRDefault="004B7253" w:rsidP="00C9444B">
      <w:r w:rsidRPr="004B7253">
        <w:rPr>
          <w:rStyle w:val="Ttulo2Car"/>
        </w:rPr>
        <w:t>Productos</w:t>
      </w:r>
    </w:p>
    <w:p w:rsidR="004B7253" w:rsidRDefault="004B7253" w:rsidP="00C9444B">
      <w:r w:rsidRPr="004B7253">
        <w:rPr>
          <w:noProof/>
          <w:lang w:val="es-PE" w:eastAsia="es-PE"/>
        </w:rPr>
        <w:drawing>
          <wp:inline distT="0" distB="0" distL="0" distR="0">
            <wp:extent cx="5506388" cy="3914775"/>
            <wp:effectExtent l="19050" t="0" r="0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4021" r="38645" b="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388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67" w:rsidRDefault="00B15E67" w:rsidP="00C9444B"/>
    <w:p w:rsidR="004F4C95" w:rsidRDefault="004F4C95" w:rsidP="004F4C95">
      <w:pPr>
        <w:pStyle w:val="Ttulo2"/>
        <w:rPr>
          <w:b w:val="0"/>
          <w:bCs w:val="0"/>
        </w:rPr>
      </w:pPr>
      <w:r>
        <w:lastRenderedPageBreak/>
        <w:t>Pro</w:t>
      </w:r>
      <w:r w:rsidR="004B7253">
        <w:t>mociones</w:t>
      </w:r>
      <w:r>
        <w:rPr>
          <w:noProof/>
          <w:lang w:val="es-PE" w:eastAsia="es-PE"/>
        </w:rPr>
        <w:drawing>
          <wp:inline distT="0" distB="0" distL="0" distR="0">
            <wp:extent cx="5524500" cy="416242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150" t="15344" r="38810" b="6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49" cy="416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95" w:rsidRDefault="004B7253" w:rsidP="00C9444B">
      <w:r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4"/>
          <w:szCs w:val="24"/>
        </w:rPr>
        <w:t>Contactanos</w:t>
      </w:r>
    </w:p>
    <w:p w:rsidR="004F4C95" w:rsidRPr="00C9444B" w:rsidRDefault="004F4C95" w:rsidP="00C9444B">
      <w:r w:rsidRPr="004F4C95">
        <w:rPr>
          <w:noProof/>
          <w:lang w:val="es-PE" w:eastAsia="es-PE"/>
        </w:rPr>
        <w:drawing>
          <wp:inline distT="0" distB="0" distL="0" distR="0">
            <wp:extent cx="5524500" cy="4124325"/>
            <wp:effectExtent l="19050" t="0" r="0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4815" r="38843" b="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4C95" w:rsidRPr="00C9444B" w:rsidSect="009F0397">
      <w:footerReference w:type="even" r:id="rId28"/>
      <w:footerReference w:type="default" r:id="rId29"/>
      <w:pgSz w:w="11907" w:h="16839" w:code="1"/>
      <w:pgMar w:top="1418" w:right="1418" w:bottom="1418" w:left="1418" w:header="709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3123" w:rsidRDefault="00813123">
      <w:pPr>
        <w:spacing w:after="0" w:line="240" w:lineRule="auto"/>
      </w:pPr>
      <w:r>
        <w:separator/>
      </w:r>
    </w:p>
  </w:endnote>
  <w:endnote w:type="continuationSeparator" w:id="0">
    <w:p w:rsidR="00813123" w:rsidRDefault="00813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397" w:rsidRDefault="00A819BE">
    <w:pPr>
      <w:pStyle w:val="Piedepgina"/>
    </w:pPr>
    <w:r w:rsidRPr="00A819BE">
      <w:rPr>
        <w:noProof/>
        <w:lang w:eastAsia="ja-JP"/>
      </w:rPr>
      <w:pict>
        <v:rect id="_x0000_s2071" style="position:absolute;margin-left:0;margin-top:0;width:41.85pt;height:9in;z-index:251673600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71" inset=",,8.64pt,10.8pt">
            <w:txbxContent>
              <w:p w:rsidR="009F0397" w:rsidRDefault="00A819BE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201965352"/>
                    <w:placeholder>
                      <w:docPart w:val="0C62968B0942414889FD8430B765E8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96839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PE"/>
                      </w:rPr>
                      <w:t>Construcción de Páginas Web</w:t>
                    </w:r>
                  </w:sdtContent>
                </w:sdt>
                <w:r w:rsidR="0062203B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 </w:t>
                </w:r>
              </w:p>
            </w:txbxContent>
          </v:textbox>
          <w10:wrap anchorx="page" anchory="margin"/>
        </v:rect>
      </w:pict>
    </w:r>
    <w:r w:rsidRPr="00A819BE">
      <w:rPr>
        <w:noProof/>
        <w:lang w:eastAsia="ja-JP"/>
      </w:rPr>
      <w:pict>
        <v:roundrect id="_x0000_s2072" style="position:absolute;margin-left:0;margin-top:0;width:562.05pt;height:743.45pt;z-index:25167462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 w:rsidRPr="00A819BE">
      <w:rPr>
        <w:noProof/>
        <w:lang w:eastAsia="ja-JP"/>
      </w:rPr>
      <w:pict>
        <v:oval id="_x0000_s2070" style="position:absolute;margin-left:0;margin-top:0;width:41pt;height:41pt;z-index:251672576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070" inset="0,0,0,0">
            <w:txbxContent>
              <w:p w:rsidR="009F0397" w:rsidRDefault="00A819BE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fldSimple w:instr=" PAGE  \* Arabic  \* MERGEFORMAT ">
                  <w:r w:rsidR="003C3D48" w:rsidRPr="003C3D48">
                    <w:rPr>
                      <w:noProof/>
                      <w:color w:val="FFFFFF" w:themeColor="background1"/>
                      <w:sz w:val="40"/>
                      <w:szCs w:val="40"/>
                    </w:rPr>
                    <w:t>8</w:t>
                  </w:r>
                </w:fldSimple>
              </w:p>
            </w:txbxContent>
          </v:textbox>
          <w10:wrap anchorx="page" anchory="page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397" w:rsidRDefault="00A819BE">
    <w:pPr>
      <w:rPr>
        <w:sz w:val="20"/>
        <w:szCs w:val="20"/>
      </w:rPr>
    </w:pPr>
    <w:r w:rsidRPr="00A819BE">
      <w:rPr>
        <w:noProof/>
        <w:sz w:val="10"/>
        <w:szCs w:val="20"/>
      </w:rPr>
      <w:pict>
        <v:rect id="_x0000_s2069" style="position:absolute;margin-left:-324.15pt;margin-top:0;width:46.85pt;height:9in;z-index:251670528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69" inset=",,8.64pt,10.8pt">
            <w:txbxContent>
              <w:p w:rsidR="009F0397" w:rsidRDefault="00A819BE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805429516"/>
                    <w:placeholder>
                      <w:docPart w:val="44011E6099AC41AF8368CF65371809C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96839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PE"/>
                      </w:rPr>
                      <w:t>Construcción de Páginas Web</w:t>
                    </w:r>
                  </w:sdtContent>
                </w:sdt>
                <w:r w:rsidR="0062203B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 </w:t>
                </w:r>
              </w:p>
            </w:txbxContent>
          </v:textbox>
          <w10:wrap anchorx="margin" anchory="margin"/>
        </v:rect>
      </w:pict>
    </w:r>
    <w:r w:rsidRPr="00A819BE">
      <w:rPr>
        <w:noProof/>
        <w:sz w:val="20"/>
        <w:szCs w:val="20"/>
        <w:lang w:eastAsia="ja-JP"/>
      </w:rPr>
      <w:pict>
        <v:roundrect id="_x0000_s2068" style="position:absolute;margin-left:0;margin-top:0;width:562.05pt;height:743.45pt;z-index:25166950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 w:rsidRPr="00A819BE">
      <w:rPr>
        <w:noProof/>
        <w:sz w:val="20"/>
        <w:szCs w:val="20"/>
        <w:lang w:eastAsia="ja-JP"/>
      </w:rPr>
      <w:pict>
        <v:oval id="_x0000_s2067" style="position:absolute;margin-left:64.45pt;margin-top:0;width:41pt;height:41pt;z-index:251668480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067" inset="0,0,0,0">
            <w:txbxContent>
              <w:p w:rsidR="009F0397" w:rsidRDefault="00A819BE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fldSimple w:instr=" PAGE  \* Arabic  \* MERGEFORMAT ">
                  <w:r w:rsidR="003C3D48" w:rsidRPr="003C3D48">
                    <w:rPr>
                      <w:noProof/>
                      <w:color w:val="FFFFFF" w:themeColor="background1"/>
                      <w:sz w:val="40"/>
                      <w:szCs w:val="40"/>
                    </w:rPr>
                    <w:t>9</w:t>
                  </w:r>
                </w:fldSimple>
              </w:p>
            </w:txbxContent>
          </v:textbox>
          <w10:wrap anchorx="margin" anchory="page"/>
        </v:oval>
      </w:pict>
    </w:r>
  </w:p>
  <w:p w:rsidR="009F0397" w:rsidRDefault="009F0397">
    <w:pPr>
      <w:pStyle w:val="Piedepgina"/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3123" w:rsidRDefault="00813123">
      <w:pPr>
        <w:spacing w:after="0" w:line="240" w:lineRule="auto"/>
      </w:pPr>
      <w:r>
        <w:separator/>
      </w:r>
    </w:p>
  </w:footnote>
  <w:footnote w:type="continuationSeparator" w:id="0">
    <w:p w:rsidR="00813123" w:rsidRDefault="00813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>
    <w:nsid w:val="300745DE"/>
    <w:multiLevelType w:val="hybridMultilevel"/>
    <w:tmpl w:val="508E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87621E"/>
    <w:multiLevelType w:val="hybridMultilevel"/>
    <w:tmpl w:val="BB42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EA651C"/>
    <w:multiLevelType w:val="hybridMultilevel"/>
    <w:tmpl w:val="3BD6E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5B2743"/>
    <w:multiLevelType w:val="hybridMultilevel"/>
    <w:tmpl w:val="6F161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B00AC0"/>
    <w:multiLevelType w:val="hybridMultilevel"/>
    <w:tmpl w:val="111A729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9116F5"/>
    <w:multiLevelType w:val="hybridMultilevel"/>
    <w:tmpl w:val="F0020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7"/>
  </w:num>
  <w:num w:numId="17">
    <w:abstractNumId w:val="6"/>
  </w:num>
  <w:num w:numId="18">
    <w:abstractNumId w:val="9"/>
  </w:num>
  <w:num w:numId="19">
    <w:abstractNumId w:val="8"/>
  </w:num>
  <w:num w:numId="20">
    <w:abstractNumId w:val="10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hdrShapeDefaults>
    <o:shapedefaults v:ext="edit" spidmax="10242">
      <o:colormenu v:ext="edit" strokecolor="none [3213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3A6B52"/>
    <w:rsid w:val="003A6B52"/>
    <w:rsid w:val="003C3D48"/>
    <w:rsid w:val="00472DD2"/>
    <w:rsid w:val="004B3285"/>
    <w:rsid w:val="004B7253"/>
    <w:rsid w:val="004F4C95"/>
    <w:rsid w:val="005F755A"/>
    <w:rsid w:val="0062203B"/>
    <w:rsid w:val="00723E10"/>
    <w:rsid w:val="00813123"/>
    <w:rsid w:val="008428FD"/>
    <w:rsid w:val="00896839"/>
    <w:rsid w:val="008E4157"/>
    <w:rsid w:val="009F0397"/>
    <w:rsid w:val="009F1433"/>
    <w:rsid w:val="00A819BE"/>
    <w:rsid w:val="00B15E67"/>
    <w:rsid w:val="00C27D9E"/>
    <w:rsid w:val="00C9444B"/>
    <w:rsid w:val="00CA361C"/>
    <w:rsid w:val="00D41AA2"/>
    <w:rsid w:val="00F271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 [3213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397"/>
    <w:pPr>
      <w:spacing w:after="160"/>
    </w:pPr>
    <w:rPr>
      <w:rFonts w:eastAsiaTheme="minorEastAsia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F0397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F0397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0397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0397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039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F0397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F0397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9F0397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9F03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F0397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9F0397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F0397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sid w:val="009F0397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0397"/>
    <w:rPr>
      <w:rFonts w:asciiTheme="majorHAnsi" w:eastAsiaTheme="majorEastAsia" w:hAnsiTheme="majorHAnsi" w:cstheme="majorBidi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unhideWhenUsed/>
    <w:rsid w:val="009F039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F0397"/>
    <w:rPr>
      <w:color w:val="000000" w:themeColor="text1"/>
    </w:rPr>
  </w:style>
  <w:style w:type="paragraph" w:styleId="Epgrafe">
    <w:name w:val="caption"/>
    <w:basedOn w:val="Normal"/>
    <w:next w:val="Normal"/>
    <w:uiPriority w:val="35"/>
    <w:unhideWhenUsed/>
    <w:qFormat/>
    <w:rsid w:val="009F0397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0397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397"/>
    <w:rPr>
      <w:rFonts w:eastAsiaTheme="minorEastAsia" w:hAnsi="Tahoma"/>
      <w:color w:val="000000" w:themeColor="text1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9F0397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9F0397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">
    <w:name w:val="Emphasis"/>
    <w:uiPriority w:val="20"/>
    <w:qFormat/>
    <w:rsid w:val="009F0397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0397"/>
    <w:rPr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9F0397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9F0397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rsid w:val="009F0397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9F0397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9F0397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rsid w:val="009F0397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nfasisintenso">
    <w:name w:val="Intense Emphasis"/>
    <w:basedOn w:val="Fuentedeprrafopredeter"/>
    <w:uiPriority w:val="21"/>
    <w:qFormat/>
    <w:rsid w:val="009F0397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rsid w:val="009F0397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0397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Referenciaintensa">
    <w:name w:val="Intense Reference"/>
    <w:basedOn w:val="Fuentedeprrafopredeter"/>
    <w:uiPriority w:val="32"/>
    <w:qFormat/>
    <w:rsid w:val="009F0397"/>
    <w:rPr>
      <w:b/>
      <w:bCs/>
      <w:color w:val="D34817" w:themeColor="accent1"/>
      <w:sz w:val="22"/>
      <w:u w:val="single"/>
    </w:rPr>
  </w:style>
  <w:style w:type="paragraph" w:styleId="Listaconvietas">
    <w:name w:val="List Bullet"/>
    <w:basedOn w:val="Normal"/>
    <w:uiPriority w:val="36"/>
    <w:unhideWhenUsed/>
    <w:qFormat/>
    <w:rsid w:val="009F0397"/>
    <w:pPr>
      <w:numPr>
        <w:numId w:val="11"/>
      </w:numPr>
      <w:spacing w:after="0"/>
      <w:contextualSpacing/>
    </w:pPr>
  </w:style>
  <w:style w:type="paragraph" w:styleId="Listaconvietas2">
    <w:name w:val="List Bullet 2"/>
    <w:basedOn w:val="Normal"/>
    <w:uiPriority w:val="36"/>
    <w:unhideWhenUsed/>
    <w:qFormat/>
    <w:rsid w:val="009F0397"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9F0397"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9F0397"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9F0397"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9F0397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9F0397"/>
    <w:rPr>
      <w:color w:val="808080"/>
    </w:rPr>
  </w:style>
  <w:style w:type="paragraph" w:styleId="Cita">
    <w:name w:val="Quote"/>
    <w:basedOn w:val="Normal"/>
    <w:link w:val="CitaCar"/>
    <w:uiPriority w:val="29"/>
    <w:qFormat/>
    <w:rsid w:val="009F0397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F0397"/>
    <w:rPr>
      <w:i/>
      <w:iCs/>
      <w:color w:val="7F7F7F" w:themeColor="background1" w:themeShade="7F"/>
      <w:sz w:val="24"/>
      <w:szCs w:val="24"/>
    </w:rPr>
  </w:style>
  <w:style w:type="character" w:styleId="Textoennegrita">
    <w:name w:val="Strong"/>
    <w:uiPriority w:val="22"/>
    <w:qFormat/>
    <w:rsid w:val="009F0397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sutil">
    <w:name w:val="Subtle Emphasis"/>
    <w:basedOn w:val="Fuentedeprrafopredeter"/>
    <w:uiPriority w:val="19"/>
    <w:qFormat/>
    <w:rsid w:val="009F0397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9F0397"/>
    <w:rPr>
      <w:color w:val="737373" w:themeColor="text1" w:themeTint="8C"/>
      <w:sz w:val="22"/>
      <w:u w:val="single"/>
    </w:rPr>
  </w:style>
  <w:style w:type="table" w:styleId="Tablaconcuadrcula">
    <w:name w:val="Table Grid"/>
    <w:basedOn w:val="Tablanormal"/>
    <w:uiPriority w:val="1"/>
    <w:rsid w:val="009F0397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sid w:val="009F0397"/>
    <w:rPr>
      <w:color w:val="CC99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3A6B52"/>
    <w:pPr>
      <w:ind w:left="720"/>
      <w:contextualSpacing/>
    </w:pPr>
  </w:style>
  <w:style w:type="table" w:styleId="Sombreadomedio1-nfasis5">
    <w:name w:val="Medium Shading 1 Accent 5"/>
    <w:basedOn w:val="Tablanormal"/>
    <w:uiPriority w:val="63"/>
    <w:rsid w:val="003A6B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edeterminado">
    <w:name w:val="Predeterminado"/>
    <w:rsid w:val="003A6B52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autoSpaceDN w:val="0"/>
      <w:adjustRightInd w:val="0"/>
      <w:spacing w:after="0" w:line="200" w:lineRule="atLeast"/>
    </w:pPr>
    <w:rPr>
      <w:rFonts w:ascii="SimSun" w:eastAsia="SimSun" w:hAnsi="Garamond" w:cs="SimSun"/>
      <w:color w:val="000000"/>
      <w:sz w:val="36"/>
      <w:szCs w:val="36"/>
      <w:lang w:val="es-PE" w:eastAsia="es-PE"/>
    </w:rPr>
  </w:style>
  <w:style w:type="table" w:styleId="Sombreadoclaro-nfasis4">
    <w:name w:val="Light Shading Accent 4"/>
    <w:basedOn w:val="Tablanormal"/>
    <w:uiPriority w:val="60"/>
    <w:rsid w:val="00723E10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Ind w:w="0" w:type="dxa"/>
      <w:tblBorders>
        <w:top w:val="single" w:sz="8" w:space="0" w:color="956251" w:themeColor="accent4"/>
        <w:bottom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gif"/><Relationship Id="rId18" Type="http://schemas.openxmlformats.org/officeDocument/2006/relationships/hyperlink" Target="http://notepad-plus-plus.org/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ptana.org/products/studio3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://www.tecnasaweb.com" TargetMode="External"/><Relationship Id="rId20" Type="http://schemas.openxmlformats.org/officeDocument/2006/relationships/hyperlink" Target="http://www.skybound.ca/download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://www.jprehab.com/" TargetMode="External"/><Relationship Id="rId23" Type="http://schemas.openxmlformats.org/officeDocument/2006/relationships/image" Target="media/image4.png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hyperlink" Target="http://www.mockflow.com/" TargetMode="External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://www.rocaperu.com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cy\Downloads\TS0101927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C9D411753E44FD8B6BCC00EB9A1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DDE6A-F7EA-4B95-926A-CA562C1CBA25}"/>
      </w:docPartPr>
      <w:docPartBody>
        <w:p w:rsidR="000F295C" w:rsidRDefault="009229F5">
          <w:pPr>
            <w:pStyle w:val="8BC9D411753E44FD8B6BCC00EB9A15BC"/>
          </w:pPr>
          <w:r>
            <w:t>[Escriba el título del documento]</w:t>
          </w:r>
        </w:p>
      </w:docPartBody>
    </w:docPart>
    <w:docPart>
      <w:docPartPr>
        <w:name w:val="D98ECAC6917B4349A95809CAD527F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DF08D-F852-4485-9EAA-D2E46A4AE8B4}"/>
      </w:docPartPr>
      <w:docPartBody>
        <w:p w:rsidR="000F295C" w:rsidRDefault="009229F5">
          <w:pPr>
            <w:pStyle w:val="D98ECAC6917B4349A95809CAD527F7E3"/>
          </w:pPr>
          <w:r>
            <w:t>[Escriba el subtítulo del documento]</w:t>
          </w:r>
        </w:p>
      </w:docPartBody>
    </w:docPart>
    <w:docPart>
      <w:docPartPr>
        <w:name w:val="2538D891393E4788B7C94CCB1F85E9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9206C-D81C-4B69-A71E-32B5A1CF79A8}"/>
      </w:docPartPr>
      <w:docPartBody>
        <w:p w:rsidR="000F295C" w:rsidRDefault="009229F5">
          <w:pPr>
            <w:pStyle w:val="2538D891393E4788B7C94CCB1F85E95D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[Escriba el título del documento]</w:t>
          </w:r>
        </w:p>
      </w:docPartBody>
    </w:docPart>
    <w:docPart>
      <w:docPartPr>
        <w:name w:val="E854411958C84B04813870428B83BB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CEE29-E815-4FEF-B655-3B159569EACE}"/>
      </w:docPartPr>
      <w:docPartBody>
        <w:p w:rsidR="000F295C" w:rsidRDefault="009229F5">
          <w:pPr>
            <w:pStyle w:val="E854411958C84B04813870428B83BBDC"/>
          </w:pPr>
          <w:r>
            <w:rPr>
              <w:sz w:val="36"/>
              <w:szCs w:val="36"/>
            </w:rPr>
            <w:t>[Escriba el subtítulo del documento]</w:t>
          </w:r>
        </w:p>
      </w:docPartBody>
    </w:docPart>
    <w:docPart>
      <w:docPartPr>
        <w:name w:val="9A1AF7E354F246F7861A727FFD4823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C8BDA-ACC8-4FDA-9A8C-9F0A58261ECE}"/>
      </w:docPartPr>
      <w:docPartBody>
        <w:p w:rsidR="000F295C" w:rsidRDefault="009229F5">
          <w:pPr>
            <w:pStyle w:val="9A1AF7E354F246F7861A727FFD48236A"/>
          </w:pPr>
          <w:r>
            <w:rPr>
              <w:b/>
              <w:bCs/>
              <w:caps/>
              <w:color w:val="4F81BD" w:themeColor="accent1"/>
            </w:rPr>
            <w:t>Microsoft</w:t>
          </w:r>
        </w:p>
      </w:docPartBody>
    </w:docPart>
    <w:docPart>
      <w:docPartPr>
        <w:name w:val="0C62968B0942414889FD8430B765E8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B9C455-8A4D-4CB4-B86E-AE46F3E0F3DF}"/>
      </w:docPartPr>
      <w:docPartBody>
        <w:p w:rsidR="000F295C" w:rsidRDefault="009229F5">
          <w:pPr>
            <w:pStyle w:val="0C62968B0942414889FD8430B765E8E5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 w:val="20"/>
              <w:szCs w:val="20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686333"/>
    <w:rsid w:val="000F295C"/>
    <w:rsid w:val="00686333"/>
    <w:rsid w:val="009229F5"/>
    <w:rsid w:val="00FA2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95C"/>
  </w:style>
  <w:style w:type="paragraph" w:styleId="Ttulo1">
    <w:name w:val="heading 1"/>
    <w:basedOn w:val="Normal"/>
    <w:next w:val="Normal"/>
    <w:link w:val="Ttulo1Car"/>
    <w:uiPriority w:val="9"/>
    <w:qFormat/>
    <w:rsid w:val="000F295C"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0F295C"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</w:rPr>
  </w:style>
  <w:style w:type="paragraph" w:styleId="Ttulo3">
    <w:name w:val="heading 3"/>
    <w:basedOn w:val="Normal"/>
    <w:next w:val="Normal"/>
    <w:link w:val="Ttulo3Car"/>
    <w:uiPriority w:val="9"/>
    <w:qFormat/>
    <w:rsid w:val="000F295C"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BC9D411753E44FD8B6BCC00EB9A15BC">
    <w:name w:val="8BC9D411753E44FD8B6BCC00EB9A15BC"/>
    <w:rsid w:val="000F295C"/>
  </w:style>
  <w:style w:type="paragraph" w:customStyle="1" w:styleId="D98ECAC6917B4349A95809CAD527F7E3">
    <w:name w:val="D98ECAC6917B4349A95809CAD527F7E3"/>
    <w:rsid w:val="000F295C"/>
  </w:style>
  <w:style w:type="character" w:customStyle="1" w:styleId="Ttulo1Car">
    <w:name w:val="Título 1 Car"/>
    <w:basedOn w:val="Fuentedeprrafopredeter"/>
    <w:link w:val="Ttulo1"/>
    <w:uiPriority w:val="9"/>
    <w:rsid w:val="000F295C"/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295C"/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F295C"/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0F295C"/>
    <w:rPr>
      <w:color w:val="808080"/>
    </w:rPr>
  </w:style>
  <w:style w:type="paragraph" w:customStyle="1" w:styleId="2538D891393E4788B7C94CCB1F85E95D">
    <w:name w:val="2538D891393E4788B7C94CCB1F85E95D"/>
    <w:rsid w:val="000F295C"/>
  </w:style>
  <w:style w:type="paragraph" w:customStyle="1" w:styleId="E854411958C84B04813870428B83BBDC">
    <w:name w:val="E854411958C84B04813870428B83BBDC"/>
    <w:rsid w:val="000F295C"/>
  </w:style>
  <w:style w:type="paragraph" w:customStyle="1" w:styleId="9A1AF7E354F246F7861A727FFD48236A">
    <w:name w:val="9A1AF7E354F246F7861A727FFD48236A"/>
    <w:rsid w:val="000F295C"/>
  </w:style>
  <w:style w:type="paragraph" w:customStyle="1" w:styleId="2B2DEF902012456DA1A8F67D5F90A876">
    <w:name w:val="2B2DEF902012456DA1A8F67D5F90A876"/>
    <w:rsid w:val="000F295C"/>
  </w:style>
  <w:style w:type="paragraph" w:customStyle="1" w:styleId="0ACE139C502B4807B875CC0831C85CDD">
    <w:name w:val="0ACE139C502B4807B875CC0831C85CDD"/>
    <w:rsid w:val="000F295C"/>
  </w:style>
  <w:style w:type="paragraph" w:customStyle="1" w:styleId="F811E179E9AA418D8473F13C7EE0CD71">
    <w:name w:val="F811E179E9AA418D8473F13C7EE0CD71"/>
    <w:rsid w:val="000F295C"/>
  </w:style>
  <w:style w:type="paragraph" w:customStyle="1" w:styleId="0C62968B0942414889FD8430B765E8E5">
    <w:name w:val="0C62968B0942414889FD8430B765E8E5"/>
    <w:rsid w:val="000F295C"/>
  </w:style>
  <w:style w:type="paragraph" w:customStyle="1" w:styleId="95C7207BEFFF4C4597078F7FA7A848BB">
    <w:name w:val="95C7207BEFFF4C4597078F7FA7A848BB"/>
    <w:rsid w:val="000F295C"/>
  </w:style>
  <w:style w:type="paragraph" w:customStyle="1" w:styleId="44011E6099AC41AF8368CF65371809C5">
    <w:name w:val="44011E6099AC41AF8368CF65371809C5"/>
    <w:rsid w:val="000F295C"/>
  </w:style>
  <w:style w:type="paragraph" w:customStyle="1" w:styleId="A79B8B1D7BE84ECC82B9578978D5AB15">
    <w:name w:val="A79B8B1D7BE84ECC82B9578978D5AB15"/>
    <w:rsid w:val="000F295C"/>
  </w:style>
  <w:style w:type="paragraph" w:customStyle="1" w:styleId="F4D700476C734B4386D35D4B5B644B9A">
    <w:name w:val="F4D700476C734B4386D35D4B5B644B9A"/>
    <w:rsid w:val="00686333"/>
  </w:style>
  <w:style w:type="paragraph" w:customStyle="1" w:styleId="13C20C2C965340A395D429E129B67912">
    <w:name w:val="13C20C2C965340A395D429E129B67912"/>
    <w:rsid w:val="00686333"/>
  </w:style>
  <w:style w:type="paragraph" w:customStyle="1" w:styleId="A4228E45537845469D33950E5E5237C1">
    <w:name w:val="A4228E45537845469D33950E5E5237C1"/>
    <w:rsid w:val="006863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2.xml><?xml version="1.0" encoding="utf-8"?>
<templateProperties xmlns="urn:microsoft.template.properties">
  <_Version/>
  <_LCID/>
</template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28" ma:contentTypeDescription="Create a new document." ma:contentTypeScope="" ma:versionID="5eea76452d7eb073b41e4ecbec7235c0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9C492-7997-436C-90A2-66AA5F0CAA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E88D2394-B29D-485B-8B5C-BDA6FBEA2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DC2C72C2-9A3C-4B5A-88F5-FDFFE969D356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6.xml><?xml version="1.0" encoding="utf-8"?>
<ds:datastoreItem xmlns:ds="http://schemas.openxmlformats.org/officeDocument/2006/customXml" ds:itemID="{89865216-9391-4723-85F1-9A977275A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TS010192741.dotx</Template>
  <TotalTime>0</TotalTime>
  <Pages>10</Pages>
  <Words>788</Words>
  <Characters>4336</Characters>
  <Application>Microsoft Office Word</Application>
  <DocSecurity>0</DocSecurity>
  <Lines>36</Lines>
  <Paragraphs>10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/>
      <vt:lpstr>    Heading 2</vt:lpstr>
      <vt:lpstr>        Heading 3</vt:lpstr>
    </vt:vector>
  </TitlesOfParts>
  <Company>USILSOFT</Company>
  <LinksUpToDate>false</LinksUpToDate>
  <CharactersWithSpaces>5114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Construcción de Páginas Web</dc:title>
  <dc:subject>“Saleni Medical”</dc:subject>
  <dc:creator>DE LOS RIOS TELLO, JUAN CARLOSGUTARRA REQUE, ARACELIGUERRA CERVANTES, FIORELLAMANCHEGO, REYNA ERIK</dc:creator>
  <cp:lastModifiedBy>USIL</cp:lastModifiedBy>
  <cp:revision>2</cp:revision>
  <dcterms:created xsi:type="dcterms:W3CDTF">2011-09-13T18:45:00Z</dcterms:created>
  <dcterms:modified xsi:type="dcterms:W3CDTF">2011-09-13T18:45:00Z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